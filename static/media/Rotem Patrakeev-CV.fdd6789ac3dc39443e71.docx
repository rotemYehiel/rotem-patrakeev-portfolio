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250"/>
        <w:gridCol w:w="470"/>
        <w:gridCol w:w="6183"/>
      </w:tblGrid>
      <w:tr w:rsidR="001B2ABD" w:rsidRPr="0096165F" w14:paraId="3479DB9B" w14:textId="77777777" w:rsidTr="001D3339">
        <w:trPr>
          <w:trHeight w:val="4410"/>
        </w:trPr>
        <w:tc>
          <w:tcPr>
            <w:tcW w:w="3600" w:type="dxa"/>
            <w:vAlign w:val="bottom"/>
          </w:tcPr>
          <w:p w14:paraId="49787370" w14:textId="77777777" w:rsidR="001B2ABD" w:rsidRPr="0096165F" w:rsidRDefault="001B2ABD" w:rsidP="001D3339">
            <w:pPr>
              <w:tabs>
                <w:tab w:val="left" w:pos="990"/>
              </w:tabs>
              <w:jc w:val="center"/>
              <w:rPr>
                <w:rFonts w:ascii="Tahoma" w:hAnsi="Tahoma"/>
              </w:rPr>
            </w:pPr>
            <w:r w:rsidRPr="0096165F">
              <w:rPr>
                <w:rFonts w:ascii="Tahoma" w:hAnsi="Tahoma"/>
                <w:noProof/>
                <w:rtl/>
                <w:lang w:eastAsia="he"/>
              </w:rPr>
              <mc:AlternateContent>
                <mc:Choice Requires="wps">
                  <w:drawing>
                    <wp:inline distT="0" distB="0" distL="0" distR="0" wp14:anchorId="4FD33A96" wp14:editId="1CB434CC">
                      <wp:extent cx="2122805" cy="2122805"/>
                      <wp:effectExtent l="19050" t="19050" r="29845" b="29845"/>
                      <wp:docPr id="2" name="אליפסה 2" title="צילום פנים מקצועי של גבר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9A2A7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F2FA4EF" id="אליפסה 2" o:spid="_x0000_s1026" alt="כותרת: צילום פנים מקצועי של גבר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" strokecolor="#9a2a7f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  <w:gridSpan w:val="2"/>
          </w:tcPr>
          <w:p w14:paraId="2CF17E5C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183" w:type="dxa"/>
            <w:vAlign w:val="bottom"/>
          </w:tcPr>
          <w:p w14:paraId="47894DC3" w14:textId="6ECF4A65" w:rsidR="001B2ABD" w:rsidRPr="0096165F" w:rsidRDefault="001D3339" w:rsidP="001D3339">
            <w:pPr>
              <w:pStyle w:val="Title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Rotem </w:t>
            </w:r>
            <w:r w:rsidR="007779BB">
              <w:rPr>
                <w:rFonts w:ascii="Tahoma" w:hAnsi="Tahoma" w:hint="cs"/>
              </w:rPr>
              <w:t>P</w:t>
            </w:r>
            <w:r>
              <w:rPr>
                <w:rFonts w:ascii="Tahoma" w:hAnsi="Tahoma"/>
              </w:rPr>
              <w:t>atrakeev</w:t>
            </w:r>
          </w:p>
          <w:p w14:paraId="79791079" w14:textId="6D280BFA" w:rsidR="001B2ABD" w:rsidRPr="007D1C1C" w:rsidRDefault="000B727E" w:rsidP="001D3339">
            <w:pPr>
              <w:pStyle w:val="Subtitle"/>
              <w:rPr>
                <w:rFonts w:ascii="Tahoma" w:hAnsi="Tahoma"/>
              </w:rPr>
            </w:pPr>
            <w:r w:rsidRPr="00D343D3">
              <w:rPr>
                <w:rFonts w:ascii="Tahoma" w:hAnsi="Tahoma"/>
                <w:spacing w:val="5"/>
                <w:w w:val="74"/>
              </w:rPr>
              <w:t xml:space="preserve">Frontend </w:t>
            </w:r>
            <w:r w:rsidR="00A159AD" w:rsidRPr="00D343D3">
              <w:rPr>
                <w:rFonts w:ascii="Tahoma" w:hAnsi="Tahoma"/>
                <w:spacing w:val="5"/>
                <w:w w:val="74"/>
              </w:rPr>
              <w:t>D</w:t>
            </w:r>
            <w:r w:rsidR="007D1C1C" w:rsidRPr="00D343D3">
              <w:rPr>
                <w:rFonts w:ascii="Tahoma" w:hAnsi="Tahoma"/>
                <w:spacing w:val="5"/>
                <w:w w:val="74"/>
              </w:rPr>
              <w:t>evelope</w:t>
            </w:r>
            <w:r w:rsidR="007D1C1C" w:rsidRPr="00D343D3">
              <w:rPr>
                <w:rFonts w:ascii="Tahoma" w:hAnsi="Tahoma"/>
                <w:spacing w:val="14"/>
                <w:w w:val="74"/>
              </w:rPr>
              <w:t>r</w:t>
            </w:r>
          </w:p>
        </w:tc>
      </w:tr>
      <w:tr w:rsidR="001B2ABD" w:rsidRPr="0096165F" w14:paraId="227FCE7F" w14:textId="77777777" w:rsidTr="00A55244">
        <w:tc>
          <w:tcPr>
            <w:tcW w:w="3600" w:type="dxa"/>
          </w:tcPr>
          <w:p w14:paraId="41EAA7A5" w14:textId="6090F7A5" w:rsidR="001B2ABD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Summ</w:t>
            </w:r>
            <w:r>
              <w:rPr>
                <w:rFonts w:ascii="Tahoma" w:hAnsi="Tahoma"/>
                <w:color w:val="C737A5"/>
              </w:rPr>
              <w:t>a</w:t>
            </w:r>
            <w:r w:rsidRPr="00C31FE2">
              <w:rPr>
                <w:rFonts w:ascii="Tahoma" w:hAnsi="Tahoma"/>
                <w:color w:val="C737A5"/>
              </w:rPr>
              <w:t>ry</w:t>
            </w:r>
          </w:p>
          <w:p w14:paraId="166CB1E0" w14:textId="7EA512AA" w:rsidR="00C31FE2" w:rsidRPr="00FC449A" w:rsidRDefault="000B727E" w:rsidP="00C31FE2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Frontend</w:t>
            </w:r>
            <w:r w:rsidR="00C31FE2" w:rsidRPr="00FC449A">
              <w:rPr>
                <w:rFonts w:ascii="Tahoma" w:hAnsi="Tahoma"/>
                <w:b/>
                <w:bCs/>
                <w:szCs w:val="18"/>
              </w:rPr>
              <w:t> Developer</w:t>
            </w:r>
            <w:r w:rsidR="00C31FE2" w:rsidRPr="00FC449A">
              <w:rPr>
                <w:rFonts w:ascii="Tahoma" w:hAnsi="Tahoma"/>
                <w:szCs w:val="18"/>
              </w:rPr>
              <w:t>, </w:t>
            </w:r>
          </w:p>
          <w:p w14:paraId="6DFA44DC" w14:textId="2F0E28CC" w:rsidR="00036450" w:rsidRPr="00FC449A" w:rsidRDefault="00C31FE2" w:rsidP="007D750F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passionate about solving daily challenges, with experience in the latest web </w:t>
            </w:r>
            <w:r w:rsidRPr="00FC449A">
              <w:rPr>
                <w:rFonts w:ascii="Tahoma" w:hAnsi="Tahoma"/>
                <w:szCs w:val="18"/>
              </w:rPr>
              <w:br/>
              <w:t>technologies.</w:t>
            </w:r>
            <w:r w:rsidR="00F00AAD" w:rsidRPr="00FC449A">
              <w:rPr>
                <w:rFonts w:ascii="Tahoma" w:hAnsi="Tahoma"/>
                <w:szCs w:val="18"/>
              </w:rPr>
              <w:t xml:space="preserve"> </w:t>
            </w:r>
            <w:r w:rsidR="00F00AAD" w:rsidRPr="00FC449A">
              <w:rPr>
                <w:rFonts w:ascii="Tahoma" w:hAnsi="Tahoma"/>
                <w:szCs w:val="18"/>
              </w:rPr>
              <w:br/>
              <w:t>Can build a full-scale web app</w:t>
            </w:r>
            <w:r w:rsidR="00F00AAD" w:rsidRPr="00FC449A">
              <w:rPr>
                <w:rFonts w:ascii="Tahoma" w:hAnsi="Tahoma"/>
                <w:szCs w:val="18"/>
              </w:rPr>
              <w:br/>
              <w:t>from PSD to a live </w:t>
            </w:r>
            <w:r w:rsidR="007D750F" w:rsidRPr="00FC449A">
              <w:rPr>
                <w:rFonts w:ascii="Tahoma" w:hAnsi="Tahoma"/>
                <w:szCs w:val="18"/>
              </w:rPr>
              <w:t>responsive </w:t>
            </w:r>
            <w:r w:rsidR="00F00AAD" w:rsidRPr="00FC449A">
              <w:rPr>
                <w:rFonts w:ascii="Tahoma" w:hAnsi="Tahoma"/>
                <w:szCs w:val="18"/>
              </w:rPr>
              <w:t>page</w:t>
            </w:r>
            <w:r w:rsidR="007D750F" w:rsidRPr="00FC449A">
              <w:rPr>
                <w:rFonts w:ascii="Tahoma" w:hAnsi="Tahoma"/>
                <w:szCs w:val="18"/>
              </w:rPr>
              <w:t>.</w:t>
            </w:r>
          </w:p>
          <w:p w14:paraId="4D3FE1AA" w14:textId="77777777" w:rsidR="007D750F" w:rsidRPr="0096165F" w:rsidRDefault="007D750F" w:rsidP="007D750F">
            <w:pPr>
              <w:rPr>
                <w:rFonts w:ascii="Tahoma" w:hAnsi="Tahoma"/>
              </w:rPr>
            </w:pPr>
          </w:p>
          <w:p w14:paraId="353095A6" w14:textId="3C72B45F" w:rsidR="00036450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Contact</w:t>
            </w:r>
            <w:r>
              <w:rPr>
                <w:rFonts w:ascii="Tahoma" w:hAnsi="Tahoma"/>
                <w:color w:val="C737A5"/>
              </w:rPr>
              <w:t xml:space="preserve"> me</w:t>
            </w:r>
          </w:p>
          <w:p w14:paraId="23E9C02C" w14:textId="4ED34DBE" w:rsidR="004D3011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Phone:</w:t>
            </w:r>
          </w:p>
          <w:p w14:paraId="597E1AAB" w14:textId="4AD9EADD" w:rsidR="004D3011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054-4594273</w:t>
            </w:r>
          </w:p>
          <w:p w14:paraId="55D20549" w14:textId="77777777" w:rsidR="004D3011" w:rsidRPr="00FC449A" w:rsidRDefault="004D3011" w:rsidP="001D3339">
            <w:pPr>
              <w:rPr>
                <w:rFonts w:ascii="Tahoma" w:hAnsi="Tahoma"/>
                <w:szCs w:val="18"/>
              </w:rPr>
            </w:pPr>
          </w:p>
          <w:p w14:paraId="7521A253" w14:textId="4277DAF6" w:rsidR="004D3011" w:rsidRPr="00FC449A" w:rsidRDefault="005F23DF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Portfolio</w:t>
            </w:r>
            <w:r w:rsidR="00C31FE2" w:rsidRPr="00FC449A">
              <w:rPr>
                <w:rFonts w:ascii="Tahoma" w:hAnsi="Tahoma"/>
                <w:szCs w:val="18"/>
              </w:rPr>
              <w:t>:</w:t>
            </w:r>
          </w:p>
          <w:p w14:paraId="3A1865AF" w14:textId="7892FF22" w:rsidR="00C31FE2" w:rsidRPr="00FC449A" w:rsidRDefault="00000000" w:rsidP="001D3339">
            <w:pPr>
              <w:rPr>
                <w:rStyle w:val="normaltextrun"/>
                <w:rFonts w:ascii="Tahoma" w:hAnsi="Tahoma"/>
                <w:color w:val="1155CC"/>
                <w:szCs w:val="18"/>
                <w:u w:val="single"/>
                <w:shd w:val="clear" w:color="auto" w:fill="FFFFFF"/>
              </w:rPr>
            </w:pPr>
            <w:hyperlink r:id="rId12" w:history="1">
              <w:r w:rsidR="000D201F" w:rsidRPr="00FC449A">
                <w:rPr>
                  <w:rStyle w:val="Hyperlink"/>
                  <w:rFonts w:ascii="Tahoma" w:hAnsi="Tahoma"/>
                  <w:color w:val="0070C0"/>
                  <w:szCs w:val="18"/>
                  <w:shd w:val="clear" w:color="auto" w:fill="FFFFFF"/>
                </w:rPr>
                <w:t>https://rotemyehiel.github.io/rotem-patrakeev-portfolio/</w:t>
              </w:r>
            </w:hyperlink>
            <w:hyperlink r:id="rId13" w:history="1">
              <w:r w:rsidR="004C6B3E" w:rsidRPr="00FC449A">
                <w:rPr>
                  <w:rStyle w:val="Hyperlink"/>
                  <w:rFonts w:ascii="Tahoma" w:hAnsi="Tahoma"/>
                  <w:szCs w:val="18"/>
                  <w:shd w:val="clear" w:color="auto" w:fill="FFFFFF"/>
                </w:rPr>
                <w:br/>
              </w:r>
            </w:hyperlink>
          </w:p>
          <w:p w14:paraId="6BCEA908" w14:textId="56A0DFE2" w:rsidR="00C31FE2" w:rsidRPr="00FC449A" w:rsidRDefault="00C31FE2" w:rsidP="00C31FE2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LinkedIn:</w:t>
            </w:r>
          </w:p>
          <w:p w14:paraId="6222EC03" w14:textId="638A3793" w:rsidR="004D3011" w:rsidRPr="00FC449A" w:rsidRDefault="004C6B3E" w:rsidP="000C46D6">
            <w:pPr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</w:pP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begin"/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instrText xml:space="preserve"> HYPERLINK "https://www.linkedin.com/in/rotem-patrakeev-143608163/" </w:instrText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separate"/>
            </w:r>
            <w:r w:rsidR="000C46D6" w:rsidRPr="00FC449A"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  <w:t>https://www.linkedin.com/in/rotem-patrakeev-143608163/</w:t>
            </w:r>
          </w:p>
          <w:p w14:paraId="23DC5291" w14:textId="3C4DAF30" w:rsidR="000C46D6" w:rsidRPr="00FC449A" w:rsidRDefault="004C6B3E" w:rsidP="000C46D6">
            <w:pPr>
              <w:rPr>
                <w:rStyle w:val="normaltextrun"/>
                <w:color w:val="1155CC"/>
                <w:szCs w:val="18"/>
                <w:u w:val="single"/>
                <w:shd w:val="clear" w:color="auto" w:fill="FFFFFF"/>
              </w:rPr>
            </w:pP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end"/>
            </w:r>
          </w:p>
          <w:p w14:paraId="70C5271F" w14:textId="6D1F66F5" w:rsidR="004D3011" w:rsidRPr="00FC449A" w:rsidRDefault="00CB46BC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Email:</w:t>
            </w:r>
          </w:p>
          <w:p w14:paraId="567AD003" w14:textId="1BC1CCAA" w:rsidR="00036450" w:rsidRPr="00FC449A" w:rsidRDefault="00000000" w:rsidP="001D3339">
            <w:pPr>
              <w:rPr>
                <w:rFonts w:ascii="Tahoma" w:hAnsi="Tahoma"/>
                <w:color w:val="0070C0"/>
                <w:szCs w:val="18"/>
              </w:rPr>
            </w:pPr>
            <w:hyperlink r:id="rId14" w:tgtFrame="_blank" w:history="1">
              <w:r w:rsidR="009B5162" w:rsidRPr="00FC449A">
                <w:rPr>
                  <w:rStyle w:val="normaltextrun"/>
                  <w:rFonts w:ascii="Tahoma" w:hAnsi="Tahoma"/>
                  <w:color w:val="0070C0"/>
                  <w:szCs w:val="18"/>
                  <w:u w:val="single"/>
                  <w:shd w:val="clear" w:color="auto" w:fill="FFFFFF"/>
                </w:rPr>
                <w:t>rotem8y@gmail.com</w:t>
              </w:r>
            </w:hyperlink>
          </w:p>
          <w:p w14:paraId="74D544BC" w14:textId="77777777" w:rsidR="00153A01" w:rsidRPr="009B5162" w:rsidRDefault="00153A01" w:rsidP="001D3339">
            <w:pPr>
              <w:rPr>
                <w:rStyle w:val="Hyperlink"/>
                <w:rFonts w:ascii="Tahoma" w:hAnsi="Tahoma"/>
                <w:szCs w:val="18"/>
              </w:rPr>
            </w:pPr>
          </w:p>
          <w:p w14:paraId="408AF7C1" w14:textId="61C710D7" w:rsidR="004D3011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Hobbies</w:t>
            </w:r>
          </w:p>
          <w:p w14:paraId="49D1C970" w14:textId="27420473" w:rsidR="00C31FE2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Baking </w:t>
            </w:r>
          </w:p>
          <w:p w14:paraId="76E5C82A" w14:textId="6A39932D" w:rsidR="00C31FE2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Traveling</w:t>
            </w:r>
          </w:p>
          <w:p w14:paraId="7F9F87B1" w14:textId="77777777" w:rsidR="00153A01" w:rsidRDefault="00153A01" w:rsidP="001D3339">
            <w:pPr>
              <w:rPr>
                <w:rFonts w:ascii="Tahoma" w:hAnsi="Tahoma"/>
                <w:rtl/>
              </w:rPr>
            </w:pPr>
          </w:p>
          <w:p w14:paraId="43124DAA" w14:textId="77777777" w:rsidR="00153A01" w:rsidRPr="0096165F" w:rsidRDefault="00153A01" w:rsidP="00153A01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153A01">
              <w:rPr>
                <w:rFonts w:ascii="Tahoma" w:hAnsi="Tahoma"/>
                <w:color w:val="C737A5"/>
              </w:rPr>
              <w:t>Languages</w:t>
            </w:r>
          </w:p>
          <w:p w14:paraId="399C68F8" w14:textId="07EEB42A" w:rsidR="00153A01" w:rsidRPr="00FC449A" w:rsidRDefault="00153A01" w:rsidP="00153A01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Hebrew- native </w:t>
            </w:r>
          </w:p>
          <w:p w14:paraId="52A79660" w14:textId="3712DF43" w:rsidR="00153A01" w:rsidRPr="00FC449A" w:rsidRDefault="00153A01" w:rsidP="00153A01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English- high level</w:t>
            </w:r>
          </w:p>
          <w:p w14:paraId="6676F875" w14:textId="77777777" w:rsidR="00CB46BC" w:rsidRDefault="00CB46BC" w:rsidP="00CB46BC">
            <w:pPr>
              <w:rPr>
                <w:rFonts w:ascii="Tahoma" w:hAnsi="Tahoma"/>
                <w:rtl/>
              </w:rPr>
            </w:pPr>
          </w:p>
          <w:p w14:paraId="46065C1A" w14:textId="77777777" w:rsidR="007D750F" w:rsidRPr="0096165F" w:rsidRDefault="00CB46BC" w:rsidP="007D750F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B46BC">
              <w:rPr>
                <w:rFonts w:ascii="Tahoma" w:hAnsi="Tahoma"/>
                <w:color w:val="C737A5"/>
              </w:rPr>
              <w:t>Army service</w:t>
            </w:r>
            <w:r>
              <w:rPr>
                <w:rFonts w:ascii="Tahoma" w:hAnsi="Tahoma"/>
                <w:b w:val="0"/>
                <w:bCs w:val="0"/>
                <w:caps w:val="0"/>
                <w:color w:val="C737A5"/>
              </w:rPr>
              <w:t xml:space="preserve"> </w:t>
            </w:r>
          </w:p>
          <w:p w14:paraId="20B9CD7C" w14:textId="77777777" w:rsidR="007D750F" w:rsidRPr="00FC449A" w:rsidRDefault="007D750F" w:rsidP="007D750F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2010-2012</w:t>
            </w:r>
          </w:p>
          <w:p w14:paraId="04FEF058" w14:textId="5B51CEB9" w:rsidR="00CB46BC" w:rsidRPr="00FC449A" w:rsidRDefault="007D750F" w:rsidP="007D750F">
            <w:pPr>
              <w:rPr>
                <w:rFonts w:ascii="Tahoma" w:eastAsiaTheme="majorEastAsia" w:hAnsi="Tahoma"/>
                <w:b/>
                <w:bCs/>
                <w:caps/>
                <w:color w:val="C737A5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Computers Corps Commander and </w:t>
            </w:r>
            <w:r w:rsidRPr="00FC449A">
              <w:rPr>
                <w:rFonts w:ascii="Tahoma" w:hAnsi="Tahoma"/>
                <w:szCs w:val="18"/>
              </w:rPr>
              <w:br/>
              <w:t>instructor of encryption courses.</w:t>
            </w:r>
          </w:p>
          <w:p w14:paraId="493B0EFE" w14:textId="12315A0F" w:rsidR="00153A01" w:rsidRDefault="00153A01" w:rsidP="00153A01">
            <w:pPr>
              <w:rPr>
                <w:rFonts w:ascii="Tahoma" w:eastAsiaTheme="majorEastAsia" w:hAnsi="Tahoma"/>
                <w:b/>
                <w:bCs/>
                <w:caps/>
                <w:color w:val="C737A5"/>
                <w:sz w:val="22"/>
                <w:szCs w:val="24"/>
              </w:rPr>
            </w:pPr>
          </w:p>
          <w:p w14:paraId="4DCF960D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0BBAAA30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5BA200AD" w14:textId="77777777" w:rsidR="00153A01" w:rsidRDefault="00153A01" w:rsidP="001D3339">
            <w:pPr>
              <w:rPr>
                <w:rFonts w:ascii="Tahoma" w:hAnsi="Tahoma"/>
              </w:rPr>
            </w:pPr>
          </w:p>
          <w:p w14:paraId="5A439D1A" w14:textId="144F5EF3" w:rsidR="004D3011" w:rsidRPr="0096165F" w:rsidRDefault="004D3011" w:rsidP="00852359">
            <w:pPr>
              <w:rPr>
                <w:rFonts w:ascii="Tahoma" w:hAnsi="Tahoma"/>
              </w:rPr>
            </w:pPr>
          </w:p>
        </w:tc>
        <w:tc>
          <w:tcPr>
            <w:tcW w:w="250" w:type="dxa"/>
          </w:tcPr>
          <w:p w14:paraId="6EEED5EB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653" w:type="dxa"/>
            <w:gridSpan w:val="2"/>
          </w:tcPr>
          <w:p w14:paraId="5B9192A7" w14:textId="1AFEAAF1" w:rsidR="001B2ABD" w:rsidRPr="00FC449A" w:rsidRDefault="001D3339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Education</w:t>
            </w:r>
          </w:p>
          <w:p w14:paraId="7AB3FB4A" w14:textId="075CF792" w:rsidR="00036450" w:rsidRPr="00FC449A" w:rsidRDefault="001D3339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FC449A">
              <w:rPr>
                <w:rFonts w:ascii="Tahoma" w:hAnsi="Tahoma"/>
                <w:lang w:eastAsia="he"/>
              </w:rPr>
              <w:t>Coding Academy (Mister bit bootcamp)</w:t>
            </w:r>
          </w:p>
          <w:p w14:paraId="65BC31ED" w14:textId="24939DF5" w:rsidR="00036450" w:rsidRPr="00FC449A" w:rsidRDefault="001D3339" w:rsidP="001D3339">
            <w:pPr>
              <w:pStyle w:val="Date"/>
              <w:rPr>
                <w:rFonts w:ascii="Tahoma" w:hAnsi="Tahoma"/>
              </w:rPr>
            </w:pPr>
            <w:r w:rsidRPr="00FC449A">
              <w:rPr>
                <w:rFonts w:ascii="Tahoma" w:hAnsi="Tahoma"/>
                <w:lang w:eastAsia="he"/>
              </w:rPr>
              <w:t>Januar</w:t>
            </w:r>
            <w:r w:rsidR="00005D3D" w:rsidRPr="00FC449A">
              <w:rPr>
                <w:rFonts w:ascii="Tahoma" w:hAnsi="Tahoma"/>
                <w:lang w:eastAsia="he"/>
              </w:rPr>
              <w:t>y</w:t>
            </w:r>
            <w:r w:rsidRPr="00FC449A">
              <w:rPr>
                <w:rFonts w:ascii="Tahoma" w:hAnsi="Tahoma"/>
                <w:lang w:eastAsia="he"/>
              </w:rPr>
              <w:t xml:space="preserve"> 2020</w:t>
            </w:r>
            <w:r w:rsidR="00005D3D" w:rsidRPr="00FC449A">
              <w:rPr>
                <w:rFonts w:ascii="Tahoma" w:hAnsi="Tahoma"/>
                <w:lang w:eastAsia="he"/>
              </w:rPr>
              <w:t xml:space="preserve"> </w:t>
            </w:r>
            <w:r w:rsidRPr="00FC449A">
              <w:rPr>
                <w:rFonts w:ascii="Tahoma" w:hAnsi="Tahoma"/>
                <w:lang w:eastAsia="he"/>
              </w:rPr>
              <w:t>-</w:t>
            </w:r>
            <w:r w:rsidR="00005D3D" w:rsidRPr="00FC449A">
              <w:rPr>
                <w:rFonts w:ascii="Tahoma" w:hAnsi="Tahoma"/>
                <w:lang w:eastAsia="he"/>
              </w:rPr>
              <w:t xml:space="preserve"> M</w:t>
            </w:r>
            <w:r w:rsidRPr="00FC449A">
              <w:rPr>
                <w:rFonts w:ascii="Tahoma" w:hAnsi="Tahoma"/>
                <w:lang w:eastAsia="he"/>
              </w:rPr>
              <w:t>ay</w:t>
            </w:r>
            <w:r w:rsidR="00005D3D" w:rsidRPr="00FC449A">
              <w:rPr>
                <w:rFonts w:ascii="Tahoma" w:hAnsi="Tahoma"/>
                <w:lang w:eastAsia="he"/>
              </w:rPr>
              <w:t xml:space="preserve"> 2020</w:t>
            </w:r>
            <w:r w:rsidR="00036450" w:rsidRPr="00FC449A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0ED84D4E" w14:textId="54DE11A6" w:rsidR="00036450" w:rsidRPr="00FC449A" w:rsidRDefault="00005D3D" w:rsidP="001D3339">
            <w:pPr>
              <w:rPr>
                <w:rFonts w:ascii="Tahoma" w:hAnsi="Tahoma"/>
                <w:u w:val="single"/>
                <w:lang w:eastAsia="he"/>
              </w:rPr>
            </w:pPr>
            <w:r w:rsidRPr="00FC449A">
              <w:rPr>
                <w:rFonts w:ascii="Tahoma" w:hAnsi="Tahoma"/>
                <w:u w:val="single"/>
                <w:lang w:eastAsia="he"/>
              </w:rPr>
              <w:t>Web development course (Full Stack)</w:t>
            </w:r>
          </w:p>
          <w:p w14:paraId="1B1A576B" w14:textId="52197D76" w:rsidR="00036450" w:rsidRPr="00FC449A" w:rsidRDefault="00005D3D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FC449A">
              <w:rPr>
                <w:rFonts w:ascii="Tahoma" w:hAnsi="Tahoma"/>
                <w:lang w:eastAsia="he"/>
              </w:rPr>
              <w:t>Holon Institute of Technology (HIT)</w:t>
            </w:r>
          </w:p>
          <w:p w14:paraId="5C98728B" w14:textId="6167FE85" w:rsidR="00036450" w:rsidRPr="00FC449A" w:rsidRDefault="00005D3D" w:rsidP="001D3339">
            <w:pPr>
              <w:pStyle w:val="Date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 w:hint="cs"/>
                <w:szCs w:val="18"/>
                <w:rtl/>
                <w:lang w:eastAsia="he"/>
              </w:rPr>
              <w:t>2015-2019</w:t>
            </w:r>
          </w:p>
          <w:p w14:paraId="53F147CD" w14:textId="0D0509B9" w:rsidR="00DC0336" w:rsidRPr="00DC0336" w:rsidRDefault="00B449DF" w:rsidP="00FC449A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u w:val="single"/>
                <w:lang w:eastAsia="he"/>
              </w:rPr>
              <w:t>B.Sc.</w:t>
            </w:r>
            <w:r w:rsidR="00005D3D" w:rsidRPr="00FC449A">
              <w:rPr>
                <w:rFonts w:ascii="Tahoma" w:hAnsi="Tahoma"/>
                <w:u w:val="single"/>
                <w:lang w:eastAsia="he"/>
              </w:rPr>
              <w:t> Technology Management</w:t>
            </w:r>
            <w:r w:rsidR="00005D3D" w:rsidRPr="00FC449A">
              <w:rPr>
                <w:rFonts w:ascii="Tahoma" w:hAnsi="Tahoma"/>
                <w:lang w:eastAsia="he"/>
              </w:rPr>
              <w:t> -</w:t>
            </w:r>
            <w:r w:rsidR="00005D3D" w:rsidRPr="00FC449A">
              <w:rPr>
                <w:rFonts w:ascii="Tahoma" w:hAnsi="Tahoma"/>
                <w:szCs w:val="18"/>
                <w:lang w:eastAsia="he"/>
              </w:rPr>
              <w:t>Information Systems Management and Development</w:t>
            </w:r>
            <w:r w:rsidR="00DC0336" w:rsidRPr="00FC449A">
              <w:rPr>
                <w:rFonts w:ascii="Tahoma" w:hAnsi="Tahoma"/>
                <w:szCs w:val="18"/>
                <w:lang w:eastAsia="he"/>
              </w:rPr>
              <w:t>.</w:t>
            </w:r>
          </w:p>
          <w:p w14:paraId="482CFD10" w14:textId="751E06C2" w:rsidR="00036450" w:rsidRPr="00FC449A" w:rsidRDefault="00005D3D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Experience</w:t>
            </w:r>
          </w:p>
          <w:p w14:paraId="3B131924" w14:textId="3B363479" w:rsidR="00BF79F1" w:rsidRPr="00FC449A" w:rsidRDefault="00BF79F1" w:rsidP="00BF79F1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Karma shopping (startup company)- </w:t>
            </w:r>
            <w:r w:rsidRPr="00FC449A">
              <w:rPr>
                <w:rFonts w:ascii="Tahoma" w:hAnsi="Tahoma"/>
                <w:szCs w:val="18"/>
              </w:rPr>
              <w:t>Frontend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developer</w:t>
            </w:r>
          </w:p>
          <w:p w14:paraId="5BB5B162" w14:textId="08B43C4E" w:rsidR="00BF79F1" w:rsidRPr="00FC449A" w:rsidRDefault="00BF79F1" w:rsidP="00BF79F1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2022-today</w:t>
            </w:r>
          </w:p>
          <w:p w14:paraId="64F702CE" w14:textId="77777777" w:rsidR="0026493D" w:rsidRPr="0026493D" w:rsidRDefault="0026493D" w:rsidP="0026493D">
            <w:pPr>
              <w:pStyle w:val="Heading4"/>
              <w:rPr>
                <w:rFonts w:ascii="Tahoma" w:hAnsi="Tahoma"/>
                <w:b w:val="0"/>
                <w:bCs w:val="0"/>
                <w:szCs w:val="18"/>
                <w:lang w:eastAsia="he"/>
              </w:rPr>
            </w:pP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Developing and enhancing our main web application using ReactJS and vanilla JavaScript, with expertise in creating responsive designs using flexbox. </w:t>
            </w:r>
          </w:p>
          <w:p w14:paraId="6CC87313" w14:textId="733396CA" w:rsidR="003B3047" w:rsidRPr="00FC449A" w:rsidRDefault="0026493D" w:rsidP="0026493D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>Developed web extensions and website integrated into the main product.</w:t>
            </w:r>
            <w:r w:rsidR="00BF79F1" w:rsidRPr="00FC449A">
              <w:rPr>
                <w:rFonts w:ascii="Tahoma" w:hAnsi="Tahoma"/>
                <w:szCs w:val="18"/>
                <w:lang w:eastAsia="he"/>
              </w:rPr>
              <w:br/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t xml:space="preserve">YIT- </w:t>
            </w:r>
            <w:r w:rsidR="00D343D3" w:rsidRPr="00FC449A">
              <w:rPr>
                <w:rFonts w:ascii="Tahoma" w:hAnsi="Tahoma"/>
                <w:szCs w:val="18"/>
              </w:rPr>
              <w:t>Frontend</w:t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t xml:space="preserve"> developer</w:t>
            </w:r>
          </w:p>
          <w:p w14:paraId="60F3A473" w14:textId="130ACDC1" w:rsidR="003B3047" w:rsidRPr="00FC449A" w:rsidRDefault="003B3047" w:rsidP="003B3047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2021-</w:t>
            </w:r>
            <w:r w:rsidR="00BF79F1" w:rsidRPr="00FC449A">
              <w:rPr>
                <w:rFonts w:ascii="Tahoma" w:hAnsi="Tahoma"/>
                <w:szCs w:val="18"/>
              </w:rPr>
              <w:t>2022</w:t>
            </w:r>
          </w:p>
          <w:p w14:paraId="4A7903F7" w14:textId="77777777" w:rsidR="00AA225E" w:rsidRPr="00FC449A" w:rsidRDefault="00AA225E" w:rsidP="00AA225E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Build desktop and responsive web apps using react, TypeScript and vanilla JS. </w:t>
            </w:r>
          </w:p>
          <w:p w14:paraId="58EF030F" w14:textId="05594BA7" w:rsidR="00A55244" w:rsidRPr="00FC449A" w:rsidRDefault="00AA225E" w:rsidP="00AA225E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In </w:t>
            </w:r>
            <w:r w:rsidR="00FC449A" w:rsidRPr="00FC449A">
              <w:rPr>
                <w:rFonts w:ascii="Tahoma" w:hAnsi="Tahoma"/>
                <w:szCs w:val="18"/>
                <w:lang w:eastAsia="he"/>
              </w:rPr>
              <w:t>addition, Responsible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from end-to-end for a main product from development to deployment.</w:t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br/>
            </w:r>
            <w:proofErr w:type="spellStart"/>
            <w:r w:rsidR="00A55244" w:rsidRPr="00FC449A">
              <w:rPr>
                <w:rFonts w:ascii="Tahoma" w:hAnsi="Tahoma"/>
                <w:b/>
                <w:bCs/>
                <w:szCs w:val="18"/>
                <w:lang w:eastAsia="he"/>
              </w:rPr>
              <w:t>Adworks</w:t>
            </w:r>
            <w:proofErr w:type="spellEnd"/>
            <w:r w:rsidR="00A55244" w:rsidRPr="00FC449A">
              <w:rPr>
                <w:rFonts w:ascii="Tahoma" w:hAnsi="Tahoma"/>
                <w:b/>
                <w:bCs/>
                <w:szCs w:val="18"/>
                <w:lang w:eastAsia="he"/>
              </w:rPr>
              <w:t xml:space="preserve"> Ltd- Full stack developer</w:t>
            </w:r>
          </w:p>
          <w:p w14:paraId="645530BC" w14:textId="10672EDE" w:rsidR="00A55244" w:rsidRPr="00FC449A" w:rsidRDefault="00A55244" w:rsidP="00A55244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2020-2021</w:t>
            </w:r>
          </w:p>
          <w:p w14:paraId="251605F3" w14:textId="67B49949" w:rsidR="00A55244" w:rsidRPr="00FC449A" w:rsidRDefault="00A55244" w:rsidP="00A55244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Build a </w:t>
            </w:r>
            <w:r w:rsidR="00FC449A" w:rsidRPr="00FC449A">
              <w:rPr>
                <w:rFonts w:ascii="Tahoma" w:hAnsi="Tahoma"/>
                <w:szCs w:val="18"/>
                <w:lang w:eastAsia="he"/>
              </w:rPr>
              <w:t>Next, React</w:t>
            </w:r>
            <w:r w:rsidRPr="00FC449A">
              <w:rPr>
                <w:rFonts w:ascii="Tahoma" w:hAnsi="Tahoma"/>
                <w:szCs w:val="18"/>
                <w:lang w:eastAsia="he"/>
              </w:rPr>
              <w:t>, Node</w:t>
            </w:r>
            <w:r w:rsidR="00FC449A">
              <w:rPr>
                <w:rFonts w:ascii="Tahoma" w:hAnsi="Tahoma"/>
                <w:szCs w:val="18"/>
                <w:lang w:eastAsia="he"/>
              </w:rPr>
              <w:t>.</w:t>
            </w:r>
            <w:r w:rsidRPr="00FC449A">
              <w:rPr>
                <w:rFonts w:ascii="Tahoma" w:hAnsi="Tahoma"/>
                <w:szCs w:val="18"/>
                <w:lang w:eastAsia="he"/>
              </w:rPr>
              <w:t>js apps from scratch such as: ecommerce app, scrapping app and chrome extension.</w:t>
            </w:r>
            <w:r w:rsidRPr="00FC449A">
              <w:rPr>
                <w:rFonts w:ascii="Tahoma" w:hAnsi="Tahoma"/>
                <w:szCs w:val="18"/>
                <w:rtl/>
                <w:lang w:eastAsia="he"/>
              </w:rPr>
              <w:t xml:space="preserve"> </w:t>
            </w:r>
          </w:p>
          <w:p w14:paraId="00F531F2" w14:textId="3CD72793" w:rsidR="00036450" w:rsidRPr="00FC449A" w:rsidRDefault="00C133C4" w:rsidP="00C133C4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proofErr w:type="spellStart"/>
            <w:r w:rsidRPr="00FC449A">
              <w:rPr>
                <w:rFonts w:ascii="Tahoma" w:hAnsi="Tahoma"/>
                <w:szCs w:val="18"/>
                <w:lang w:eastAsia="he"/>
              </w:rPr>
              <w:t>Marmanet</w:t>
            </w:r>
            <w:proofErr w:type="spellEnd"/>
            <w:r w:rsidRPr="00FC449A">
              <w:rPr>
                <w:rFonts w:ascii="Tahoma" w:hAnsi="Tahoma"/>
                <w:szCs w:val="18"/>
                <w:lang w:eastAsia="he"/>
              </w:rPr>
              <w:t>- Data Coordinator</w:t>
            </w:r>
          </w:p>
          <w:p w14:paraId="5989D04D" w14:textId="140C724A" w:rsidR="00036450" w:rsidRPr="00FC449A" w:rsidRDefault="00C133C4" w:rsidP="001D3339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2019</w:t>
            </w:r>
          </w:p>
          <w:p w14:paraId="17090D71" w14:textId="759196A7" w:rsidR="00036450" w:rsidRPr="00FC449A" w:rsidRDefault="00C133C4" w:rsidP="001D3339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Comparison and concentration of data.</w:t>
            </w:r>
            <w:r w:rsidR="00036450" w:rsidRPr="00FC449A">
              <w:rPr>
                <w:rFonts w:ascii="Tahoma" w:hAnsi="Tahoma"/>
                <w:szCs w:val="18"/>
                <w:rtl/>
                <w:lang w:eastAsia="he"/>
              </w:rPr>
              <w:t xml:space="preserve"> </w:t>
            </w:r>
          </w:p>
          <w:p w14:paraId="53D5CE01" w14:textId="1E50742E" w:rsidR="004D3011" w:rsidRPr="00FC449A" w:rsidRDefault="00C133C4" w:rsidP="001D3339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N &amp; J Industrial Food Machinery LTD</w:t>
            </w:r>
          </w:p>
          <w:p w14:paraId="4C4CED48" w14:textId="23ACFD6A" w:rsidR="004D3011" w:rsidRPr="00FC449A" w:rsidRDefault="00C133C4" w:rsidP="001D3339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2015-2019</w:t>
            </w:r>
          </w:p>
          <w:p w14:paraId="3E37B2BB" w14:textId="1669A0BD" w:rsidR="004D3011" w:rsidRPr="00FC449A" w:rsidRDefault="00C133C4" w:rsidP="00B449DF">
            <w:pPr>
              <w:rPr>
                <w:rFonts w:ascii="Tahoma" w:hAnsi="Tahoma"/>
                <w:szCs w:val="18"/>
                <w:rtl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Responsibility for the company's website</w:t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- E</w:t>
            </w:r>
            <w:r w:rsidR="00A55244" w:rsidRPr="00FC449A">
              <w:rPr>
                <w:rFonts w:ascii="Tahoma" w:hAnsi="Tahoma"/>
                <w:szCs w:val="18"/>
                <w:lang w:eastAsia="he"/>
              </w:rPr>
              <w:t>diting</w:t>
            </w:r>
            <w:r w:rsidRPr="00FC449A">
              <w:rPr>
                <w:rFonts w:ascii="Tahoma" w:hAnsi="Tahoma"/>
                <w:szCs w:val="18"/>
                <w:lang w:eastAsia="he"/>
              </w:rPr>
              <w:t> HTML, and marketing the web using Google Ad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s</w:t>
            </w:r>
            <w:r w:rsidRPr="00FC449A">
              <w:rPr>
                <w:rFonts w:ascii="Tahoma" w:hAnsi="Tahoma"/>
                <w:szCs w:val="18"/>
                <w:lang w:eastAsia="he"/>
              </w:rPr>
              <w:t> and Google 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A</w:t>
            </w:r>
            <w:r w:rsidRPr="00FC449A">
              <w:rPr>
                <w:rFonts w:ascii="Tahoma" w:hAnsi="Tahoma"/>
                <w:szCs w:val="18"/>
                <w:lang w:eastAsia="he"/>
              </w:rPr>
              <w:t>nalytics</w:t>
            </w:r>
            <w:r w:rsidR="00C31FE2" w:rsidRPr="00FC449A">
              <w:rPr>
                <w:rFonts w:ascii="Tahoma" w:hAnsi="Tahoma"/>
                <w:szCs w:val="18"/>
                <w:lang w:eastAsia="he"/>
              </w:rPr>
              <w:t>,</w:t>
            </w:r>
            <w:r w:rsidRPr="00FC449A">
              <w:rPr>
                <w:rFonts w:ascii="Tahoma" w:hAnsi="Tahoma"/>
                <w:szCs w:val="18"/>
                <w:lang w:eastAsia="he"/>
              </w:rPr>
              <w:br/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making technical support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 </w:t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and orders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.</w:t>
            </w:r>
          </w:p>
          <w:p w14:paraId="0F33D7FE" w14:textId="0B8F22D7" w:rsidR="00036450" w:rsidRPr="00FC449A" w:rsidRDefault="00725734" w:rsidP="0072573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Tech skills</w:t>
            </w:r>
          </w:p>
          <w:p w14:paraId="217890B6" w14:textId="201281D2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Programing:</w:t>
            </w:r>
          </w:p>
          <w:p w14:paraId="083D43AB" w14:textId="184AA3DE" w:rsidR="003B23AE" w:rsidRPr="00FC449A" w:rsidRDefault="003B23AE" w:rsidP="00852359">
            <w:pPr>
              <w:rPr>
                <w:rStyle w:val="normaltextrun"/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 xml:space="preserve">JavaScript (ES6), </w:t>
            </w:r>
            <w:r w:rsidRPr="00FC449A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HTML5, CSS3, SASS,</w:t>
            </w:r>
            <w:r w:rsidR="0011522D" w:rsidRPr="00FC449A">
              <w:rPr>
                <w:rStyle w:val="normaltextrun"/>
                <w:rFonts w:ascii="Arial" w:hAnsi="Arial" w:cs="Arial" w:hint="cs"/>
                <w:color w:val="000000"/>
                <w:szCs w:val="18"/>
                <w:bdr w:val="none" w:sz="0" w:space="0" w:color="auto" w:frame="1"/>
                <w:rtl/>
              </w:rPr>
              <w:t xml:space="preserve"> </w:t>
            </w:r>
            <w:r w:rsidR="0011522D" w:rsidRPr="00FC449A">
              <w:rPr>
                <w:rFonts w:ascii="Tahoma" w:hAnsi="Tahoma"/>
                <w:szCs w:val="18"/>
                <w:lang w:eastAsia="he"/>
              </w:rPr>
              <w:t>TypeScript,</w:t>
            </w:r>
            <w:r w:rsidRPr="00FC449A">
              <w:rPr>
                <w:rStyle w:val="Heading2Char"/>
                <w:rFonts w:ascii="Arial" w:hAnsi="Arial" w:cs="Arial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 w:rsidR="00852359" w:rsidRPr="00FC449A">
              <w:rPr>
                <w:rFonts w:ascii="Tahoma" w:hAnsi="Tahoma"/>
                <w:szCs w:val="18"/>
              </w:rPr>
              <w:t xml:space="preserve">Server with </w:t>
            </w:r>
            <w:r w:rsidRPr="00FC449A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Node.JS.</w:t>
            </w:r>
          </w:p>
          <w:p w14:paraId="4EB9F7D8" w14:textId="77777777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 xml:space="preserve">Frameworks: </w:t>
            </w:r>
          </w:p>
          <w:p w14:paraId="42B23554" w14:textId="7D33DE79" w:rsidR="003B23AE" w:rsidRPr="00FC449A" w:rsidRDefault="00A55244" w:rsidP="003B23AE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Next</w:t>
            </w:r>
            <w:r w:rsidR="00B5107C" w:rsidRPr="00FC449A">
              <w:rPr>
                <w:rFonts w:ascii="Tahoma" w:hAnsi="Tahoma"/>
                <w:szCs w:val="18"/>
              </w:rPr>
              <w:t>,</w:t>
            </w:r>
            <w:r w:rsidR="003B23AE" w:rsidRPr="00FC449A">
              <w:rPr>
                <w:rFonts w:ascii="Tahoma" w:hAnsi="Tahoma"/>
                <w:szCs w:val="18"/>
              </w:rPr>
              <w:t xml:space="preserve"> Vue</w:t>
            </w:r>
            <w:r w:rsidR="00B5107C" w:rsidRPr="00FC449A">
              <w:rPr>
                <w:rFonts w:ascii="Tahoma" w:hAnsi="Tahoma"/>
                <w:szCs w:val="18"/>
              </w:rPr>
              <w:t>, Express</w:t>
            </w:r>
            <w:r w:rsidR="003B23AE" w:rsidRPr="00FC449A">
              <w:rPr>
                <w:rFonts w:ascii="Tahoma" w:hAnsi="Tahoma"/>
                <w:szCs w:val="18"/>
              </w:rPr>
              <w:t>.</w:t>
            </w:r>
          </w:p>
          <w:p w14:paraId="5E94C759" w14:textId="188DECED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Data manage:</w:t>
            </w:r>
          </w:p>
          <w:p w14:paraId="17C6F8F9" w14:textId="19A57EDB" w:rsidR="003B23AE" w:rsidRPr="00FC449A" w:rsidRDefault="003B23AE" w:rsidP="003B23AE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MongoDB, SQL Server.</w:t>
            </w:r>
          </w:p>
          <w:p w14:paraId="25E2819F" w14:textId="3D22835F" w:rsidR="00451227" w:rsidRPr="00FC449A" w:rsidRDefault="00451227" w:rsidP="00451227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Libraries:</w:t>
            </w:r>
          </w:p>
          <w:p w14:paraId="06F6DAEC" w14:textId="109D3DF8" w:rsidR="003B23AE" w:rsidRPr="00FC449A" w:rsidRDefault="00227CFF" w:rsidP="00DC0336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React,</w:t>
            </w:r>
            <w:r w:rsidR="00327E17" w:rsidRPr="00FC449A">
              <w:rPr>
                <w:rFonts w:ascii="Tahoma" w:hAnsi="Tahoma"/>
                <w:szCs w:val="18"/>
              </w:rPr>
              <w:t xml:space="preserve"> Jest, JSDOM,</w:t>
            </w:r>
            <w:r w:rsidR="004D0AC3" w:rsidRPr="00FC449A">
              <w:rPr>
                <w:rFonts w:ascii="Tahoma" w:hAnsi="Tahoma"/>
                <w:szCs w:val="18"/>
              </w:rPr>
              <w:t xml:space="preserve"> Storybook,</w:t>
            </w:r>
            <w:r w:rsidRPr="00FC449A">
              <w:rPr>
                <w:rFonts w:ascii="Tahoma" w:hAnsi="Tahoma"/>
                <w:szCs w:val="18"/>
              </w:rPr>
              <w:t xml:space="preserve"> </w:t>
            </w:r>
            <w:r w:rsidR="00C31FE2" w:rsidRPr="00FC449A">
              <w:rPr>
                <w:rFonts w:ascii="Tahoma" w:hAnsi="Tahoma"/>
                <w:szCs w:val="18"/>
              </w:rPr>
              <w:t>Bootstrap,</w:t>
            </w:r>
            <w:r w:rsidR="004D0AC3" w:rsidRPr="00FC449A">
              <w:rPr>
                <w:rFonts w:ascii="Tahoma" w:hAnsi="Tahoma"/>
                <w:szCs w:val="18"/>
              </w:rPr>
              <w:t xml:space="preserve"> Webpack, </w:t>
            </w:r>
            <w:r w:rsidR="00C31FE2" w:rsidRPr="00FC449A">
              <w:rPr>
                <w:rFonts w:ascii="Tahoma" w:hAnsi="Tahoma"/>
                <w:szCs w:val="18"/>
              </w:rPr>
              <w:t>jQuery,</w:t>
            </w:r>
            <w:r w:rsidR="00451227" w:rsidRPr="00FC449A">
              <w:rPr>
                <w:rFonts w:ascii="Tahoma" w:hAnsi="Tahoma"/>
                <w:szCs w:val="18"/>
              </w:rPr>
              <w:t xml:space="preserve"> Redux</w:t>
            </w:r>
            <w:r w:rsidR="00C31FE2" w:rsidRPr="00FC449A">
              <w:rPr>
                <w:rFonts w:ascii="Tahoma" w:hAnsi="Tahoma"/>
                <w:szCs w:val="18"/>
              </w:rPr>
              <w:t xml:space="preserve">, Ajax, </w:t>
            </w:r>
            <w:proofErr w:type="spellStart"/>
            <w:r w:rsidR="00C31FE2" w:rsidRPr="00FC449A">
              <w:rPr>
                <w:rFonts w:ascii="Tahoma" w:hAnsi="Tahoma"/>
                <w:szCs w:val="18"/>
              </w:rPr>
              <w:t>Axios</w:t>
            </w:r>
            <w:proofErr w:type="spellEnd"/>
            <w:r w:rsidR="00C31FE2" w:rsidRPr="00FC449A">
              <w:rPr>
                <w:rFonts w:ascii="Tahoma" w:hAnsi="Tahoma"/>
                <w:szCs w:val="18"/>
              </w:rPr>
              <w:t xml:space="preserve"> and Font awesome.</w:t>
            </w:r>
          </w:p>
          <w:p w14:paraId="50AD5086" w14:textId="4114FEA1" w:rsidR="003B23AE" w:rsidRPr="003B23AE" w:rsidRDefault="003B23AE" w:rsidP="003B23AE">
            <w:pPr>
              <w:rPr>
                <w:rFonts w:ascii="Tahoma" w:hAnsi="Tahoma"/>
                <w:color w:val="FFFFFF" w:themeColor="background1"/>
                <w:lang w:val="en-IL"/>
              </w:rPr>
            </w:pPr>
            <w:r w:rsidRPr="003B23AE">
              <w:rPr>
                <w:rFonts w:ascii="Tahoma" w:hAnsi="Tahoma"/>
                <w:color w:val="FFFFFF" w:themeColor="background1"/>
                <w:lang w:val="en-IL"/>
              </w:rPr>
              <w:t> </w:t>
            </w:r>
          </w:p>
          <w:p w14:paraId="52F1D4DC" w14:textId="10195772" w:rsidR="00036450" w:rsidRPr="0096165F" w:rsidRDefault="00036450" w:rsidP="001D3339">
            <w:pPr>
              <w:rPr>
                <w:rFonts w:ascii="Tahoma" w:hAnsi="Tahoma"/>
                <w:color w:val="FFFFFF" w:themeColor="background1"/>
              </w:rPr>
            </w:pPr>
          </w:p>
        </w:tc>
      </w:tr>
    </w:tbl>
    <w:p w14:paraId="1C21980F" w14:textId="77777777" w:rsidR="0043117B" w:rsidRPr="0096165F" w:rsidRDefault="00000000" w:rsidP="000C45FF">
      <w:pPr>
        <w:tabs>
          <w:tab w:val="left" w:pos="990"/>
        </w:tabs>
        <w:bidi/>
        <w:rPr>
          <w:rFonts w:ascii="Tahoma" w:hAnsi="Tahoma"/>
        </w:rPr>
      </w:pPr>
    </w:p>
    <w:sectPr w:rsidR="0043117B" w:rsidRPr="0096165F" w:rsidSect="00AE7882">
      <w:headerReference w:type="default" r:id="rId1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81528" w14:textId="77777777" w:rsidR="002F6732" w:rsidRDefault="002F6732" w:rsidP="000C45FF">
      <w:r>
        <w:separator/>
      </w:r>
    </w:p>
  </w:endnote>
  <w:endnote w:type="continuationSeparator" w:id="0">
    <w:p w14:paraId="3625010F" w14:textId="77777777" w:rsidR="002F6732" w:rsidRDefault="002F673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037EB" w14:textId="77777777" w:rsidR="002F6732" w:rsidRDefault="002F6732" w:rsidP="000C45FF">
      <w:r>
        <w:separator/>
      </w:r>
    </w:p>
  </w:footnote>
  <w:footnote w:type="continuationSeparator" w:id="0">
    <w:p w14:paraId="033D2624" w14:textId="77777777" w:rsidR="002F6732" w:rsidRDefault="002F673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8CFA" w14:textId="77777777" w:rsidR="000C45FF" w:rsidRDefault="000C45FF">
    <w:pPr>
      <w:pStyle w:val="Header"/>
      <w:bidi/>
    </w:pPr>
    <w:r>
      <w:rPr>
        <w:noProof/>
        <w:rtl/>
        <w:lang w:eastAsia="he"/>
      </w:rPr>
      <w:drawing>
        <wp:anchor distT="0" distB="0" distL="114300" distR="114300" simplePos="0" relativeHeight="251658240" behindDoc="1" locked="0" layoutInCell="1" allowOverlap="1" wp14:anchorId="51BE5248" wp14:editId="0D677C03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גרפיקה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01ECA"/>
    <w:multiLevelType w:val="multilevel"/>
    <w:tmpl w:val="D768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383E3A"/>
    <w:multiLevelType w:val="multilevel"/>
    <w:tmpl w:val="D028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1614704">
    <w:abstractNumId w:val="1"/>
  </w:num>
  <w:num w:numId="2" w16cid:durableId="1672366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39"/>
    <w:rsid w:val="00005D3D"/>
    <w:rsid w:val="00015E37"/>
    <w:rsid w:val="00036450"/>
    <w:rsid w:val="00094499"/>
    <w:rsid w:val="000B727E"/>
    <w:rsid w:val="000C45FF"/>
    <w:rsid w:val="000C46D6"/>
    <w:rsid w:val="000D201F"/>
    <w:rsid w:val="000E3FD1"/>
    <w:rsid w:val="00112054"/>
    <w:rsid w:val="0011522D"/>
    <w:rsid w:val="001525E1"/>
    <w:rsid w:val="00153A01"/>
    <w:rsid w:val="00180329"/>
    <w:rsid w:val="0019001F"/>
    <w:rsid w:val="001A74A5"/>
    <w:rsid w:val="001B2ABD"/>
    <w:rsid w:val="001D3339"/>
    <w:rsid w:val="001E0391"/>
    <w:rsid w:val="001E1759"/>
    <w:rsid w:val="001F1ECC"/>
    <w:rsid w:val="00227CFF"/>
    <w:rsid w:val="002400EB"/>
    <w:rsid w:val="00256CF7"/>
    <w:rsid w:val="0026493D"/>
    <w:rsid w:val="00281FD5"/>
    <w:rsid w:val="002F6732"/>
    <w:rsid w:val="0030481B"/>
    <w:rsid w:val="003156FC"/>
    <w:rsid w:val="003254B5"/>
    <w:rsid w:val="00327E17"/>
    <w:rsid w:val="0037121F"/>
    <w:rsid w:val="003A6B7D"/>
    <w:rsid w:val="003B06CA"/>
    <w:rsid w:val="003B23AE"/>
    <w:rsid w:val="003B3047"/>
    <w:rsid w:val="003F7794"/>
    <w:rsid w:val="004071FC"/>
    <w:rsid w:val="00445947"/>
    <w:rsid w:val="00451227"/>
    <w:rsid w:val="004779CE"/>
    <w:rsid w:val="004813B3"/>
    <w:rsid w:val="00496591"/>
    <w:rsid w:val="004C63E4"/>
    <w:rsid w:val="004C6B3E"/>
    <w:rsid w:val="004D0AC3"/>
    <w:rsid w:val="004D3011"/>
    <w:rsid w:val="00516A38"/>
    <w:rsid w:val="005262AC"/>
    <w:rsid w:val="005E39D5"/>
    <w:rsid w:val="005F0E4A"/>
    <w:rsid w:val="005F23DF"/>
    <w:rsid w:val="00600670"/>
    <w:rsid w:val="00614860"/>
    <w:rsid w:val="0062123A"/>
    <w:rsid w:val="00646E75"/>
    <w:rsid w:val="00674FE2"/>
    <w:rsid w:val="006771D0"/>
    <w:rsid w:val="006A46F1"/>
    <w:rsid w:val="006A5E42"/>
    <w:rsid w:val="00713E6A"/>
    <w:rsid w:val="00715FCB"/>
    <w:rsid w:val="00725734"/>
    <w:rsid w:val="00743101"/>
    <w:rsid w:val="007775E1"/>
    <w:rsid w:val="007779BB"/>
    <w:rsid w:val="007867A0"/>
    <w:rsid w:val="007927F5"/>
    <w:rsid w:val="007C465A"/>
    <w:rsid w:val="007D1C1C"/>
    <w:rsid w:val="007D6E29"/>
    <w:rsid w:val="007D750F"/>
    <w:rsid w:val="007E4E28"/>
    <w:rsid w:val="00802CA0"/>
    <w:rsid w:val="00823AD8"/>
    <w:rsid w:val="00847489"/>
    <w:rsid w:val="00852359"/>
    <w:rsid w:val="008532F7"/>
    <w:rsid w:val="008763CE"/>
    <w:rsid w:val="00895F6F"/>
    <w:rsid w:val="009203D9"/>
    <w:rsid w:val="009260CD"/>
    <w:rsid w:val="00952C25"/>
    <w:rsid w:val="00960A2D"/>
    <w:rsid w:val="0096165F"/>
    <w:rsid w:val="009B5162"/>
    <w:rsid w:val="009C3E4F"/>
    <w:rsid w:val="009F0F3A"/>
    <w:rsid w:val="00A159AD"/>
    <w:rsid w:val="00A2118D"/>
    <w:rsid w:val="00A55244"/>
    <w:rsid w:val="00A67ECA"/>
    <w:rsid w:val="00AA225E"/>
    <w:rsid w:val="00AC1EBF"/>
    <w:rsid w:val="00AC73E8"/>
    <w:rsid w:val="00AD0737"/>
    <w:rsid w:val="00AD4093"/>
    <w:rsid w:val="00AD76E2"/>
    <w:rsid w:val="00AE7882"/>
    <w:rsid w:val="00B17A22"/>
    <w:rsid w:val="00B20152"/>
    <w:rsid w:val="00B3348D"/>
    <w:rsid w:val="00B359E4"/>
    <w:rsid w:val="00B449DF"/>
    <w:rsid w:val="00B5107C"/>
    <w:rsid w:val="00B57D98"/>
    <w:rsid w:val="00B70850"/>
    <w:rsid w:val="00BF79F1"/>
    <w:rsid w:val="00C066B6"/>
    <w:rsid w:val="00C133C4"/>
    <w:rsid w:val="00C31FE2"/>
    <w:rsid w:val="00C37BA1"/>
    <w:rsid w:val="00C4674C"/>
    <w:rsid w:val="00C506CF"/>
    <w:rsid w:val="00C72BED"/>
    <w:rsid w:val="00C745C1"/>
    <w:rsid w:val="00C9578B"/>
    <w:rsid w:val="00CB0055"/>
    <w:rsid w:val="00CB46BC"/>
    <w:rsid w:val="00CF22EE"/>
    <w:rsid w:val="00D004C3"/>
    <w:rsid w:val="00D2522B"/>
    <w:rsid w:val="00D341AC"/>
    <w:rsid w:val="00D343D3"/>
    <w:rsid w:val="00D37B55"/>
    <w:rsid w:val="00D422DE"/>
    <w:rsid w:val="00D43AB1"/>
    <w:rsid w:val="00D5459D"/>
    <w:rsid w:val="00DA1F4D"/>
    <w:rsid w:val="00DC0336"/>
    <w:rsid w:val="00DC211E"/>
    <w:rsid w:val="00DD172A"/>
    <w:rsid w:val="00E25A26"/>
    <w:rsid w:val="00E4381A"/>
    <w:rsid w:val="00E55D74"/>
    <w:rsid w:val="00EA4B8C"/>
    <w:rsid w:val="00EF0E3B"/>
    <w:rsid w:val="00F00AAD"/>
    <w:rsid w:val="00F32385"/>
    <w:rsid w:val="00F60274"/>
    <w:rsid w:val="00F77FB9"/>
    <w:rsid w:val="00F86051"/>
    <w:rsid w:val="00FA008B"/>
    <w:rsid w:val="00FB068F"/>
    <w:rsid w:val="00FB0977"/>
    <w:rsid w:val="00FB7DC0"/>
    <w:rsid w:val="00FC0338"/>
    <w:rsid w:val="00FC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F86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he-I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96165F"/>
    <w:rPr>
      <w:rFonts w:cs="Tahoma"/>
      <w:sz w:val="18"/>
      <w:szCs w:val="22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5C1"/>
    <w:pPr>
      <w:keepNext/>
      <w:keepLines/>
      <w:spacing w:before="240"/>
      <w:outlineLvl w:val="0"/>
    </w:pPr>
    <w:rPr>
      <w:rFonts w:asciiTheme="majorHAnsi" w:eastAsiaTheme="majorEastAsia" w:hAnsiTheme="majorHAns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532F7"/>
    <w:pPr>
      <w:keepNext/>
      <w:keepLines/>
      <w:pBdr>
        <w:bottom w:val="single" w:sz="8" w:space="1" w:color="94B6D2" w:themeColor="accent1"/>
      </w:pBdr>
      <w:spacing w:before="60" w:after="120"/>
      <w:outlineLvl w:val="1"/>
    </w:pPr>
    <w:rPr>
      <w:rFonts w:asciiTheme="majorHAnsi" w:eastAsiaTheme="majorEastAsia" w:hAnsiTheme="majorHAnsi"/>
      <w:b/>
      <w:bCs/>
      <w:caps/>
      <w:sz w:val="22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FB0977"/>
    <w:pPr>
      <w:keepNext/>
      <w:keepLines/>
      <w:spacing w:before="60" w:after="120"/>
      <w:outlineLvl w:val="2"/>
    </w:pPr>
    <w:rPr>
      <w:rFonts w:asciiTheme="majorHAnsi" w:eastAsiaTheme="majorEastAsia" w:hAnsiTheme="majorHAnsi"/>
      <w:b/>
      <w:bCs/>
      <w:caps/>
      <w:color w:val="548AB7" w:themeColor="accent1" w:themeShade="BF"/>
      <w:sz w:val="22"/>
    </w:rPr>
  </w:style>
  <w:style w:type="paragraph" w:styleId="Heading4">
    <w:name w:val="heading 4"/>
    <w:basedOn w:val="Normal"/>
    <w:next w:val="Normal"/>
    <w:link w:val="Heading4Char"/>
    <w:uiPriority w:val="9"/>
    <w:qFormat/>
    <w:rsid w:val="00FB0977"/>
    <w:p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32F7"/>
    <w:rPr>
      <w:rFonts w:asciiTheme="majorHAnsi" w:eastAsiaTheme="majorEastAsia" w:hAnsiTheme="majorHAnsi" w:cs="Tahoma"/>
      <w:b/>
      <w:bCs/>
      <w:caps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6165F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6165F"/>
    <w:rPr>
      <w:rFonts w:cs="Tahoma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745C1"/>
    <w:rPr>
      <w:rFonts w:asciiTheme="majorHAnsi" w:eastAsiaTheme="majorEastAsia" w:hAnsiTheme="majorHAnsi" w:cs="Tahoma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96165F"/>
  </w:style>
  <w:style w:type="character" w:customStyle="1" w:styleId="DateChar">
    <w:name w:val="Date Char"/>
    <w:basedOn w:val="DefaultParagraphFont"/>
    <w:link w:val="Date"/>
    <w:uiPriority w:val="99"/>
    <w:rsid w:val="0096165F"/>
    <w:rPr>
      <w:rFonts w:cs="Tahoma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745C1"/>
    <w:rPr>
      <w:rFonts w:cs="Tahoma"/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65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96165F"/>
    <w:rPr>
      <w:rFonts w:cs="Tahoma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FB0977"/>
    <w:rPr>
      <w:rFonts w:asciiTheme="majorHAnsi" w:eastAsiaTheme="majorEastAsia" w:hAnsiTheme="majorHAnsi" w:cs="Tahoma"/>
      <w:b/>
      <w:bCs/>
      <w:caps/>
      <w:color w:val="548AB7" w:themeColor="accent1" w:themeShade="BF"/>
      <w:sz w:val="22"/>
      <w:szCs w:val="22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rsid w:val="00FB0977"/>
    <w:rPr>
      <w:rFonts w:cs="Tahoma"/>
      <w:b/>
      <w:bCs/>
      <w:sz w:val="18"/>
      <w:szCs w:val="22"/>
      <w:lang w:bidi="he-IL"/>
    </w:rPr>
  </w:style>
  <w:style w:type="paragraph" w:styleId="NoSpacing">
    <w:name w:val="No Spacing"/>
    <w:uiPriority w:val="1"/>
    <w:qFormat/>
    <w:rsid w:val="0096165F"/>
    <w:rPr>
      <w:rFonts w:cs="Tahoma"/>
      <w:sz w:val="18"/>
      <w:szCs w:val="22"/>
    </w:rPr>
  </w:style>
  <w:style w:type="character" w:customStyle="1" w:styleId="normaltextrun">
    <w:name w:val="normaltextrun"/>
    <w:basedOn w:val="DefaultParagraphFont"/>
    <w:rsid w:val="001D3339"/>
  </w:style>
  <w:style w:type="character" w:customStyle="1" w:styleId="spellingerror">
    <w:name w:val="spellingerror"/>
    <w:basedOn w:val="DefaultParagraphFont"/>
    <w:rsid w:val="00005D3D"/>
  </w:style>
  <w:style w:type="character" w:customStyle="1" w:styleId="contextualspellingandgrammarerror">
    <w:name w:val="contextualspellingandgrammarerror"/>
    <w:basedOn w:val="DefaultParagraphFont"/>
    <w:rsid w:val="00C133C4"/>
  </w:style>
  <w:style w:type="character" w:styleId="FollowedHyperlink">
    <w:name w:val="FollowedHyperlink"/>
    <w:basedOn w:val="DefaultParagraphFont"/>
    <w:uiPriority w:val="99"/>
    <w:semiHidden/>
    <w:unhideWhenUsed/>
    <w:rsid w:val="009B5162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rotem-patrakeev.herokuapp.com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rotemyehiel.github.io/rotem-patrakeev-portfolio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rotem8y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tem\AppData\Local\Microsoft\Office\16.0\DTS\he-IL%7bB0C23DAC-FF18-43B0-A7FF-F96A154713D2%7d\%7b23276D4A-DF9A-41B1-8D52-1808ECCA699D%7dtf00546271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{23276D4A-DF9A-41B1-8D52-1808ECCA699D}tf00546271_win32</Template>
  <TotalTime>0</TotalTime>
  <Pages>1</Pages>
  <Words>338</Words>
  <Characters>1930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2023-05-07T10:03:00Z</dcterms:created>
  <dcterms:modified xsi:type="dcterms:W3CDTF">2023-05-21T12:31:00Z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